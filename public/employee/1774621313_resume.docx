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CF1A49" w:rsidRDefault="00C27F00" w:rsidP="00913946">
            <w:pPr>
              <w:pStyle w:val="Title"/>
            </w:pPr>
            <w:r>
              <w:t>ABEER AHMED</w:t>
            </w:r>
          </w:p>
          <w:p w:rsidR="00C27F00" w:rsidRDefault="00710496" w:rsidP="00C27F00">
            <w:pPr>
              <w:pStyle w:val="ContactInfo"/>
            </w:pPr>
            <w:sdt>
              <w:sdtPr>
                <w:alias w:val="Enter address:"/>
                <w:tag w:val="Enter address:"/>
                <w:id w:val="352083995"/>
                <w:placeholder>
                  <w:docPart w:val="153130613BF24E3980347817B104C38A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Address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B5E77751FD434C319D2D1654245557A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 w:rsidR="00C27F00">
              <w:t>House#A1/53Al Mashriq</w:t>
            </w:r>
            <w:r w:rsidR="00C27F00">
              <w:t xml:space="preserve"> Society</w:t>
            </w:r>
          </w:p>
          <w:p w:rsidR="00692703" w:rsidRPr="00CF1A49" w:rsidRDefault="00C27F00" w:rsidP="00C27F00">
            <w:pPr>
              <w:pStyle w:val="ContactInfo"/>
              <w:contextualSpacing w:val="0"/>
            </w:pPr>
            <w:r>
              <w:t>Sector 52A Maymar Avenue Karachi</w:t>
            </w:r>
          </w:p>
          <w:p w:rsidR="00692703" w:rsidRPr="00CF1A49" w:rsidRDefault="00710496" w:rsidP="00C27F00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FA8CFBA4C5204183838A39C7D7D9B099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Email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77F72DC0FC6B436E8700115C2638CA8F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C27F00">
              <w:t xml:space="preserve"> abeerksl786@gmail.com</w:t>
            </w:r>
            <w:r w:rsidR="000F0B1C">
              <w:t xml:space="preserve"> ;phone : 03172997350</w:t>
            </w:r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1755A8" w:rsidRPr="00CF1A49" w:rsidRDefault="000F0B1C" w:rsidP="000F0B1C">
            <w:pPr>
              <w:contextualSpacing w:val="0"/>
            </w:pPr>
            <w:r w:rsidRPr="000F0B1C">
              <w:t>To secure a cha</w:t>
            </w:r>
            <w:r>
              <w:t>llenging role in [Software</w:t>
            </w:r>
            <w:r w:rsidRPr="000F0B1C">
              <w:t>] where I can utilize my skills and knowledge to contribute to the organization's growth and success, while continuously learn</w:t>
            </w:r>
            <w:r>
              <w:t>ing and improving my abilities.</w:t>
            </w:r>
          </w:p>
        </w:tc>
      </w:tr>
    </w:tbl>
    <w:p w:rsidR="004E01EB" w:rsidRPr="00CF1A49" w:rsidRDefault="00710496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B9DF85D948464813B8CE35FE91036541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0F0B1C" w:rsidP="001D0BF1">
            <w:pPr>
              <w:pStyle w:val="Heading2"/>
              <w:contextualSpacing w:val="0"/>
              <w:outlineLvl w:val="1"/>
            </w:pPr>
            <w:r>
              <w:t>call center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Dreamworld</w:t>
            </w:r>
          </w:p>
          <w:p w:rsidR="001E3120" w:rsidRPr="00CF1A49" w:rsidRDefault="000F0B1C" w:rsidP="000F0B1C">
            <w:pPr>
              <w:contextualSpacing w:val="0"/>
            </w:pPr>
            <w:r>
              <w:t xml:space="preserve">Recovery </w:t>
            </w:r>
            <w:r w:rsidR="002A5276">
              <w:t xml:space="preserve">department </w:t>
            </w:r>
            <w:r w:rsidR="002A5276" w:rsidRPr="002A5276">
              <w:rPr>
                <w:b/>
              </w:rPr>
              <w:t>1 year Experience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2A5276" w:rsidP="00F61DF9">
            <w:pPr>
              <w:pStyle w:val="Heading2"/>
              <w:contextualSpacing w:val="0"/>
              <w:outlineLvl w:val="1"/>
            </w:pPr>
            <w:r>
              <w:t>SOFTWARE HOUSE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DIALOGI.TECH</w:t>
            </w:r>
          </w:p>
          <w:p w:rsidR="00F61DF9" w:rsidRDefault="002A5276" w:rsidP="002A5276">
            <w:r>
              <w:t xml:space="preserve">Car inspection report </w:t>
            </w:r>
            <w:r w:rsidRPr="00E02A8C">
              <w:rPr>
                <w:b/>
              </w:rPr>
              <w:t>15 month Experience</w:t>
            </w:r>
          </w:p>
        </w:tc>
      </w:tr>
    </w:tbl>
    <w:sdt>
      <w:sdtPr>
        <w:alias w:val="Education:"/>
        <w:tag w:val="Education:"/>
        <w:id w:val="-1908763273"/>
        <w:placeholder>
          <w:docPart w:val="CAF8FBEB9DB04E55861CECD6313C7B89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092E9D" w:rsidP="001D0BF1">
            <w:pPr>
              <w:pStyle w:val="Heading3"/>
              <w:contextualSpacing w:val="0"/>
              <w:outlineLvl w:val="2"/>
            </w:pPr>
            <w:r>
              <w:t>2022</w:t>
            </w:r>
            <w:r w:rsidR="00467257">
              <w:t xml:space="preserve"> </w:t>
            </w:r>
          </w:p>
          <w:p w:rsidR="001D0BF1" w:rsidRPr="00CF1A49" w:rsidRDefault="00E02A8C" w:rsidP="001D0BF1">
            <w:pPr>
              <w:pStyle w:val="Heading2"/>
              <w:contextualSpacing w:val="0"/>
              <w:outlineLvl w:val="1"/>
            </w:pPr>
            <w:r>
              <w:t>DIPLOMA,</w:t>
            </w:r>
            <w:r w:rsidRPr="00E02A8C">
              <w:t xml:space="preserve"> software engineering</w:t>
            </w:r>
          </w:p>
          <w:p w:rsidR="007538DC" w:rsidRPr="00CF1A49" w:rsidRDefault="00092E9D" w:rsidP="00E02A8C">
            <w:pPr>
              <w:contextualSpacing w:val="0"/>
            </w:pPr>
            <w:r>
              <w:t>Ma</w:t>
            </w:r>
            <w:r w:rsidR="00E02A8C">
              <w:t xml:space="preserve">tric </w:t>
            </w:r>
            <w:r>
              <w:t>clear</w:t>
            </w:r>
            <w:r w:rsidR="00E02A8C">
              <w:t xml:space="preserve"> </w:t>
            </w:r>
            <w:r w:rsidR="00E02A8C" w:rsidRPr="00E02A8C">
              <w:t>Current diploma in software engineering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Default="00F61DF9" w:rsidP="00F61DF9"/>
        </w:tc>
      </w:tr>
    </w:tbl>
    <w:sdt>
      <w:sdtPr>
        <w:alias w:val="Skills:"/>
        <w:tag w:val="Skills:"/>
        <w:id w:val="-1392877668"/>
        <w:placeholder>
          <w:docPart w:val="E1FE41B46D6B47E69953CD843E2D539A"/>
        </w:placeholder>
        <w:temporary/>
        <w:showingPlcHdr/>
        <w15:appearance w15:val="hidden"/>
      </w:sdtPr>
      <w:sdtEndPr/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1E3120" w:rsidRPr="006E1507" w:rsidRDefault="00092E9D" w:rsidP="006E1507">
            <w:pPr>
              <w:pStyle w:val="ListBullet"/>
              <w:contextualSpacing w:val="0"/>
            </w:pPr>
            <w:r>
              <w:t xml:space="preserve">Html &amp; CSS coding </w:t>
            </w:r>
          </w:p>
          <w:p w:rsidR="001F4E6D" w:rsidRPr="006E1507" w:rsidRDefault="00092E9D" w:rsidP="00092E9D">
            <w:pPr>
              <w:pStyle w:val="ListBullet"/>
              <w:contextualSpacing w:val="0"/>
            </w:pPr>
            <w:r>
              <w:t xml:space="preserve">PHP Coding </w:t>
            </w:r>
          </w:p>
        </w:tc>
        <w:tc>
          <w:tcPr>
            <w:tcW w:w="4675" w:type="dxa"/>
            <w:tcMar>
              <w:left w:w="360" w:type="dxa"/>
            </w:tcMar>
          </w:tcPr>
          <w:p w:rsidR="003A0632" w:rsidRPr="006E1507" w:rsidRDefault="00092E9D" w:rsidP="006E1507">
            <w:pPr>
              <w:pStyle w:val="ListBullet"/>
              <w:contextualSpacing w:val="0"/>
            </w:pPr>
            <w:r>
              <w:t xml:space="preserve">My SQL database </w:t>
            </w:r>
          </w:p>
          <w:p w:rsidR="001E3120" w:rsidRPr="006E1507" w:rsidRDefault="00092E9D" w:rsidP="006E1507">
            <w:pPr>
              <w:pStyle w:val="ListBullet"/>
              <w:contextualSpacing w:val="0"/>
            </w:pPr>
            <w:r>
              <w:t>SEO</w:t>
            </w:r>
            <w:bookmarkStart w:id="0" w:name="_GoBack"/>
            <w:bookmarkEnd w:id="0"/>
          </w:p>
          <w:p w:rsidR="001E3120" w:rsidRPr="006E1507" w:rsidRDefault="001E3120" w:rsidP="00092E9D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:rsidR="00AD782D" w:rsidRPr="00CF1A49" w:rsidRDefault="00AD782D" w:rsidP="0062312F">
      <w:pPr>
        <w:pStyle w:val="Heading1"/>
      </w:pPr>
    </w:p>
    <w:p w:rsidR="00B51D1B" w:rsidRPr="006E1507" w:rsidRDefault="00B51D1B" w:rsidP="006E1507"/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496" w:rsidRDefault="00710496" w:rsidP="0068194B">
      <w:r>
        <w:separator/>
      </w:r>
    </w:p>
    <w:p w:rsidR="00710496" w:rsidRDefault="00710496"/>
    <w:p w:rsidR="00710496" w:rsidRDefault="00710496"/>
  </w:endnote>
  <w:endnote w:type="continuationSeparator" w:id="0">
    <w:p w:rsidR="00710496" w:rsidRDefault="00710496" w:rsidP="0068194B">
      <w:r>
        <w:continuationSeparator/>
      </w:r>
    </w:p>
    <w:p w:rsidR="00710496" w:rsidRDefault="00710496"/>
    <w:p w:rsidR="00710496" w:rsidRDefault="007104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496" w:rsidRDefault="00710496" w:rsidP="0068194B">
      <w:r>
        <w:separator/>
      </w:r>
    </w:p>
    <w:p w:rsidR="00710496" w:rsidRDefault="00710496"/>
    <w:p w:rsidR="00710496" w:rsidRDefault="00710496"/>
  </w:footnote>
  <w:footnote w:type="continuationSeparator" w:id="0">
    <w:p w:rsidR="00710496" w:rsidRDefault="00710496" w:rsidP="0068194B">
      <w:r>
        <w:continuationSeparator/>
      </w:r>
    </w:p>
    <w:p w:rsidR="00710496" w:rsidRDefault="00710496"/>
    <w:p w:rsidR="00710496" w:rsidRDefault="0071049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8C689A9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F00"/>
    <w:rsid w:val="000001EF"/>
    <w:rsid w:val="00007322"/>
    <w:rsid w:val="00007728"/>
    <w:rsid w:val="00024584"/>
    <w:rsid w:val="00024730"/>
    <w:rsid w:val="00055E95"/>
    <w:rsid w:val="0007021F"/>
    <w:rsid w:val="00092E9D"/>
    <w:rsid w:val="000B2BA5"/>
    <w:rsid w:val="000F0B1C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A5276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67257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5781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0496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E5796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27F00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02A8C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75BB7E-E2C4-4137-9892-53F4619B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3130613BF24E3980347817B104C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92071-38DE-462F-8881-C2438C9FBA8C}"/>
      </w:docPartPr>
      <w:docPartBody>
        <w:p w:rsidR="00000000" w:rsidRDefault="00AE794A">
          <w:pPr>
            <w:pStyle w:val="153130613BF24E3980347817B104C38A"/>
          </w:pPr>
          <w:r w:rsidRPr="00CF1A49">
            <w:t>Address</w:t>
          </w:r>
        </w:p>
      </w:docPartBody>
    </w:docPart>
    <w:docPart>
      <w:docPartPr>
        <w:name w:val="B5E77751FD434C319D2D165424555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267A1-F527-48D9-BFCC-D9C17EB1DEA4}"/>
      </w:docPartPr>
      <w:docPartBody>
        <w:p w:rsidR="00000000" w:rsidRDefault="00AE794A">
          <w:pPr>
            <w:pStyle w:val="B5E77751FD434C319D2D1654245557AC"/>
          </w:pPr>
          <w:r w:rsidRPr="00CF1A49">
            <w:t>·</w:t>
          </w:r>
        </w:p>
      </w:docPartBody>
    </w:docPart>
    <w:docPart>
      <w:docPartPr>
        <w:name w:val="FA8CFBA4C5204183838A39C7D7D9B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E4656-90C9-486A-A82C-E979789CBCBC}"/>
      </w:docPartPr>
      <w:docPartBody>
        <w:p w:rsidR="00000000" w:rsidRDefault="00AE794A">
          <w:pPr>
            <w:pStyle w:val="FA8CFBA4C5204183838A39C7D7D9B099"/>
          </w:pPr>
          <w:r w:rsidRPr="00CF1A49">
            <w:t>Email</w:t>
          </w:r>
        </w:p>
      </w:docPartBody>
    </w:docPart>
    <w:docPart>
      <w:docPartPr>
        <w:name w:val="77F72DC0FC6B436E8700115C2638C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3E191-EDEF-46D8-9F0F-9FA3C032D294}"/>
      </w:docPartPr>
      <w:docPartBody>
        <w:p w:rsidR="00000000" w:rsidRDefault="00AE794A">
          <w:pPr>
            <w:pStyle w:val="77F72DC0FC6B436E8700115C2638CA8F"/>
          </w:pPr>
          <w:r w:rsidRPr="00CF1A49">
            <w:t>·</w:t>
          </w:r>
        </w:p>
      </w:docPartBody>
    </w:docPart>
    <w:docPart>
      <w:docPartPr>
        <w:name w:val="B9DF85D948464813B8CE35FE91036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1C786-30AF-4B19-89F5-5A0B2623D021}"/>
      </w:docPartPr>
      <w:docPartBody>
        <w:p w:rsidR="00000000" w:rsidRDefault="00AE794A">
          <w:pPr>
            <w:pStyle w:val="B9DF85D948464813B8CE35FE91036541"/>
          </w:pPr>
          <w:r w:rsidRPr="00CF1A49">
            <w:t>Experience</w:t>
          </w:r>
        </w:p>
      </w:docPartBody>
    </w:docPart>
    <w:docPart>
      <w:docPartPr>
        <w:name w:val="CAF8FBEB9DB04E55861CECD6313C7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260F7-D5D5-4EA3-A266-217821EE5F81}"/>
      </w:docPartPr>
      <w:docPartBody>
        <w:p w:rsidR="00000000" w:rsidRDefault="00AE794A">
          <w:pPr>
            <w:pStyle w:val="CAF8FBEB9DB04E55861CECD6313C7B89"/>
          </w:pPr>
          <w:r w:rsidRPr="00CF1A49">
            <w:t>Education</w:t>
          </w:r>
        </w:p>
      </w:docPartBody>
    </w:docPart>
    <w:docPart>
      <w:docPartPr>
        <w:name w:val="E1FE41B46D6B47E69953CD843E2D5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1061D-84C0-4A15-BFA5-01368983A892}"/>
      </w:docPartPr>
      <w:docPartBody>
        <w:p w:rsidR="00000000" w:rsidRDefault="00AE794A">
          <w:pPr>
            <w:pStyle w:val="E1FE41B46D6B47E69953CD843E2D539A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94A"/>
    <w:rsid w:val="00AE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BEBF3DD4E48A5AA9DE90DED87FC3C">
    <w:name w:val="ADDBEBF3DD4E48A5AA9DE90DED87FC3C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ACC8388FC2DE4F72BC65848ACB01F66C">
    <w:name w:val="ACC8388FC2DE4F72BC65848ACB01F66C"/>
  </w:style>
  <w:style w:type="paragraph" w:customStyle="1" w:styleId="153130613BF24E3980347817B104C38A">
    <w:name w:val="153130613BF24E3980347817B104C38A"/>
  </w:style>
  <w:style w:type="paragraph" w:customStyle="1" w:styleId="B5E77751FD434C319D2D1654245557AC">
    <w:name w:val="B5E77751FD434C319D2D1654245557AC"/>
  </w:style>
  <w:style w:type="paragraph" w:customStyle="1" w:styleId="06F27F410AC74847A968094E3D7BDF91">
    <w:name w:val="06F27F410AC74847A968094E3D7BDF91"/>
  </w:style>
  <w:style w:type="paragraph" w:customStyle="1" w:styleId="FA8CFBA4C5204183838A39C7D7D9B099">
    <w:name w:val="FA8CFBA4C5204183838A39C7D7D9B099"/>
  </w:style>
  <w:style w:type="paragraph" w:customStyle="1" w:styleId="77F72DC0FC6B436E8700115C2638CA8F">
    <w:name w:val="77F72DC0FC6B436E8700115C2638CA8F"/>
  </w:style>
  <w:style w:type="paragraph" w:customStyle="1" w:styleId="BFF6CCC94C6B45EEA96EAEC48C4D3405">
    <w:name w:val="BFF6CCC94C6B45EEA96EAEC48C4D3405"/>
  </w:style>
  <w:style w:type="paragraph" w:customStyle="1" w:styleId="F37B61C853E84DE2BB5F5F26F3E671CC">
    <w:name w:val="F37B61C853E84DE2BB5F5F26F3E671CC"/>
  </w:style>
  <w:style w:type="paragraph" w:customStyle="1" w:styleId="9C1BBC7B756C41FBB2B6ED92B5C55D0A">
    <w:name w:val="9C1BBC7B756C41FBB2B6ED92B5C55D0A"/>
  </w:style>
  <w:style w:type="paragraph" w:customStyle="1" w:styleId="CA2B92D137F543A58016E5FCEAAC253B">
    <w:name w:val="CA2B92D137F543A58016E5FCEAAC253B"/>
  </w:style>
  <w:style w:type="paragraph" w:customStyle="1" w:styleId="B9DF85D948464813B8CE35FE91036541">
    <w:name w:val="B9DF85D948464813B8CE35FE91036541"/>
  </w:style>
  <w:style w:type="paragraph" w:customStyle="1" w:styleId="64CCFA7B75BD4D89AFC8D2C7C75944ED">
    <w:name w:val="64CCFA7B75BD4D89AFC8D2C7C75944ED"/>
  </w:style>
  <w:style w:type="paragraph" w:customStyle="1" w:styleId="F5C5E44F8B4F48F7B0E606C4E0FA443C">
    <w:name w:val="F5C5E44F8B4F48F7B0E606C4E0FA443C"/>
  </w:style>
  <w:style w:type="paragraph" w:customStyle="1" w:styleId="4F57D16097BB4091809A1700F371F33F">
    <w:name w:val="4F57D16097BB4091809A1700F371F33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5E8DA145C95D4EE0AA7692799D6C547C">
    <w:name w:val="5E8DA145C95D4EE0AA7692799D6C547C"/>
  </w:style>
  <w:style w:type="paragraph" w:customStyle="1" w:styleId="A08E80AADD8748DE990214C6CB7B0530">
    <w:name w:val="A08E80AADD8748DE990214C6CB7B0530"/>
  </w:style>
  <w:style w:type="paragraph" w:customStyle="1" w:styleId="46260A7B01194FF593EDA54AAA2ACF83">
    <w:name w:val="46260A7B01194FF593EDA54AAA2ACF83"/>
  </w:style>
  <w:style w:type="paragraph" w:customStyle="1" w:styleId="C8C8F5EB6BEA440C95AE45F566627F70">
    <w:name w:val="C8C8F5EB6BEA440C95AE45F566627F70"/>
  </w:style>
  <w:style w:type="paragraph" w:customStyle="1" w:styleId="BC9E70075DB64188B999938996003F35">
    <w:name w:val="BC9E70075DB64188B999938996003F35"/>
  </w:style>
  <w:style w:type="paragraph" w:customStyle="1" w:styleId="195C6DFD908F48F9ACA69DE1A73F28DB">
    <w:name w:val="195C6DFD908F48F9ACA69DE1A73F28DB"/>
  </w:style>
  <w:style w:type="paragraph" w:customStyle="1" w:styleId="A262F477791843A4950E9784255AA12A">
    <w:name w:val="A262F477791843A4950E9784255AA12A"/>
  </w:style>
  <w:style w:type="paragraph" w:customStyle="1" w:styleId="CAF8FBEB9DB04E55861CECD6313C7B89">
    <w:name w:val="CAF8FBEB9DB04E55861CECD6313C7B89"/>
  </w:style>
  <w:style w:type="paragraph" w:customStyle="1" w:styleId="A59D299ED9BD40639C8E90050C3F1689">
    <w:name w:val="A59D299ED9BD40639C8E90050C3F1689"/>
  </w:style>
  <w:style w:type="paragraph" w:customStyle="1" w:styleId="6085DE5DBF93459083C0DD8B694613B4">
    <w:name w:val="6085DE5DBF93459083C0DD8B694613B4"/>
  </w:style>
  <w:style w:type="paragraph" w:customStyle="1" w:styleId="B16264AA0EAF4CAD86FDEC44051FBFF9">
    <w:name w:val="B16264AA0EAF4CAD86FDEC44051FBFF9"/>
  </w:style>
  <w:style w:type="paragraph" w:customStyle="1" w:styleId="A59C3518060343509D1F8EE3A9EE0266">
    <w:name w:val="A59C3518060343509D1F8EE3A9EE0266"/>
  </w:style>
  <w:style w:type="paragraph" w:customStyle="1" w:styleId="CEFF3BA196194D5D93822B23A355ED16">
    <w:name w:val="CEFF3BA196194D5D93822B23A355ED16"/>
  </w:style>
  <w:style w:type="paragraph" w:customStyle="1" w:styleId="9451A9D30FE74FF58C5753A3C5E8F9BA">
    <w:name w:val="9451A9D30FE74FF58C5753A3C5E8F9BA"/>
  </w:style>
  <w:style w:type="paragraph" w:customStyle="1" w:styleId="5015803AD2B04B46A4855260E6F3F05B">
    <w:name w:val="5015803AD2B04B46A4855260E6F3F05B"/>
  </w:style>
  <w:style w:type="paragraph" w:customStyle="1" w:styleId="0158DB429EC64A3495C17849ABC805B1">
    <w:name w:val="0158DB429EC64A3495C17849ABC805B1"/>
  </w:style>
  <w:style w:type="paragraph" w:customStyle="1" w:styleId="C935BC375B4144159AEB0DE9207B63F7">
    <w:name w:val="C935BC375B4144159AEB0DE9207B63F7"/>
  </w:style>
  <w:style w:type="paragraph" w:customStyle="1" w:styleId="DA5AACFEDF2B4397951FC019DA672C4D">
    <w:name w:val="DA5AACFEDF2B4397951FC019DA672C4D"/>
  </w:style>
  <w:style w:type="paragraph" w:customStyle="1" w:styleId="E1FE41B46D6B47E69953CD843E2D539A">
    <w:name w:val="E1FE41B46D6B47E69953CD843E2D539A"/>
  </w:style>
  <w:style w:type="paragraph" w:customStyle="1" w:styleId="31B50DC7FA654F84AD3F641628A85477">
    <w:name w:val="31B50DC7FA654F84AD3F641628A85477"/>
  </w:style>
  <w:style w:type="paragraph" w:customStyle="1" w:styleId="03F2F1FA36BB473BA839F013AE274A65">
    <w:name w:val="03F2F1FA36BB473BA839F013AE274A65"/>
  </w:style>
  <w:style w:type="paragraph" w:customStyle="1" w:styleId="3A216340F2CE429CBEA7E6212AF1ACEF">
    <w:name w:val="3A216340F2CE429CBEA7E6212AF1ACEF"/>
  </w:style>
  <w:style w:type="paragraph" w:customStyle="1" w:styleId="E6090A822E4C4C4FAC69D971C5408D7C">
    <w:name w:val="E6090A822E4C4C4FAC69D971C5408D7C"/>
  </w:style>
  <w:style w:type="paragraph" w:customStyle="1" w:styleId="B4C40B381B164E2DB59DB44334083934">
    <w:name w:val="B4C40B381B164E2DB59DB44334083934"/>
  </w:style>
  <w:style w:type="paragraph" w:customStyle="1" w:styleId="A13E0E1A528049DAB1997C9BEED8644A">
    <w:name w:val="A13E0E1A528049DAB1997C9BEED8644A"/>
  </w:style>
  <w:style w:type="paragraph" w:customStyle="1" w:styleId="1671BC152A2B447ABBAD2FF7049A4157">
    <w:name w:val="1671BC152A2B447ABBAD2FF7049A41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TLS</dc:creator>
  <cp:keywords/>
  <dc:description/>
  <cp:lastModifiedBy>TLS</cp:lastModifiedBy>
  <cp:revision>2</cp:revision>
  <dcterms:created xsi:type="dcterms:W3CDTF">2025-09-02T17:14:00Z</dcterms:created>
  <dcterms:modified xsi:type="dcterms:W3CDTF">2025-09-02T17:14:00Z</dcterms:modified>
  <cp:category/>
</cp:coreProperties>
</file>